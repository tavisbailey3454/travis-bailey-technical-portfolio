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D7F1" w14:textId="77777777" w:rsidR="00A24911" w:rsidRDefault="00A24911" w:rsidP="00A24911">
      <w:pPr>
        <w:pStyle w:val="Header"/>
      </w:pPr>
      <w:r>
        <w:t>CRUDE Matrix</w:t>
      </w:r>
    </w:p>
    <w:p w14:paraId="0ABF6D7E" w14:textId="0754C371" w:rsidR="00C6505B" w:rsidRDefault="00C6505B" w:rsidP="00A24911">
      <w:pPr>
        <w:pStyle w:val="Header"/>
      </w:pPr>
      <w:r>
        <w:t>C-</w:t>
      </w:r>
      <w:r w:rsidR="001F38E1">
        <w:t>Create</w:t>
      </w:r>
    </w:p>
    <w:p w14:paraId="00CCC8A8" w14:textId="3530E9EB" w:rsidR="00C6505B" w:rsidRDefault="00C6505B" w:rsidP="00A24911">
      <w:pPr>
        <w:pStyle w:val="Header"/>
      </w:pPr>
      <w:r>
        <w:t>R-</w:t>
      </w:r>
      <w:r w:rsidR="00B54D99">
        <w:t>Read, get, select</w:t>
      </w:r>
    </w:p>
    <w:p w14:paraId="67F6BF12" w14:textId="35CDA1F7" w:rsidR="00C6505B" w:rsidRDefault="00C6505B" w:rsidP="00A24911">
      <w:pPr>
        <w:pStyle w:val="Header"/>
      </w:pPr>
      <w:r>
        <w:t>U-Update</w:t>
      </w:r>
    </w:p>
    <w:p w14:paraId="6953FFCA" w14:textId="6F6B320E" w:rsidR="00C6505B" w:rsidRDefault="00C6505B" w:rsidP="00A24911">
      <w:pPr>
        <w:pStyle w:val="Header"/>
      </w:pPr>
      <w:r>
        <w:t>D-Delete</w:t>
      </w:r>
    </w:p>
    <w:p w14:paraId="6BE0C29F" w14:textId="3F7B058E" w:rsidR="00C6505B" w:rsidRDefault="00C6505B" w:rsidP="00A24911">
      <w:pPr>
        <w:pStyle w:val="Header"/>
      </w:pPr>
      <w:r>
        <w:t>E-Execute</w:t>
      </w:r>
    </w:p>
    <w:p w14:paraId="0F5F1B76" w14:textId="77777777" w:rsidR="00A24911" w:rsidRDefault="00A24911"/>
    <w:tbl>
      <w:tblPr>
        <w:tblStyle w:val="TableGrid"/>
        <w:tblW w:w="9040" w:type="dxa"/>
        <w:tblLook w:val="04A0" w:firstRow="1" w:lastRow="0" w:firstColumn="1" w:lastColumn="0" w:noHBand="0" w:noVBand="1"/>
      </w:tblPr>
      <w:tblGrid>
        <w:gridCol w:w="1420"/>
        <w:gridCol w:w="1075"/>
        <w:gridCol w:w="1252"/>
        <w:gridCol w:w="1260"/>
        <w:gridCol w:w="1432"/>
        <w:gridCol w:w="1168"/>
        <w:gridCol w:w="1433"/>
      </w:tblGrid>
      <w:tr w:rsidR="00C6505B" w14:paraId="24179A2D" w14:textId="77777777" w:rsidTr="00C6505B">
        <w:trPr>
          <w:trHeight w:val="859"/>
        </w:trPr>
        <w:tc>
          <w:tcPr>
            <w:tcW w:w="1420" w:type="dxa"/>
          </w:tcPr>
          <w:p w14:paraId="4EAD285A" w14:textId="77777777" w:rsidR="00C6505B" w:rsidRDefault="00C6505B"/>
        </w:tc>
        <w:tc>
          <w:tcPr>
            <w:tcW w:w="1075" w:type="dxa"/>
          </w:tcPr>
          <w:p w14:paraId="63F1DE28" w14:textId="783A6A3F" w:rsidR="00C6505B" w:rsidRDefault="00C6505B">
            <w:r>
              <w:t>Help desk Tech Worker</w:t>
            </w:r>
          </w:p>
        </w:tc>
        <w:tc>
          <w:tcPr>
            <w:tcW w:w="1252" w:type="dxa"/>
          </w:tcPr>
          <w:p w14:paraId="50E4A016" w14:textId="6E3DAF73" w:rsidR="00C6505B" w:rsidRDefault="00C6505B">
            <w:r>
              <w:t>Customer</w:t>
            </w:r>
          </w:p>
        </w:tc>
        <w:tc>
          <w:tcPr>
            <w:tcW w:w="1260" w:type="dxa"/>
          </w:tcPr>
          <w:p w14:paraId="6DDE59FC" w14:textId="7D094A0C" w:rsidR="00C6505B" w:rsidRDefault="00C6505B">
            <w:r>
              <w:t>Customer Class</w:t>
            </w:r>
          </w:p>
        </w:tc>
        <w:tc>
          <w:tcPr>
            <w:tcW w:w="1432" w:type="dxa"/>
          </w:tcPr>
          <w:p w14:paraId="062F0B44" w14:textId="40CB3902" w:rsidR="00C6505B" w:rsidRDefault="00C6505B">
            <w:r>
              <w:t>Ticket</w:t>
            </w:r>
          </w:p>
        </w:tc>
        <w:tc>
          <w:tcPr>
            <w:tcW w:w="1168" w:type="dxa"/>
          </w:tcPr>
          <w:p w14:paraId="55CFE6C6" w14:textId="3EAF105B" w:rsidR="00C6505B" w:rsidRDefault="00C6505B">
            <w:r>
              <w:t>Meeting</w:t>
            </w:r>
          </w:p>
        </w:tc>
        <w:tc>
          <w:tcPr>
            <w:tcW w:w="1433" w:type="dxa"/>
          </w:tcPr>
          <w:p w14:paraId="23D5272D" w14:textId="1F981B60" w:rsidR="00C6505B" w:rsidRDefault="00C6505B">
            <w:r>
              <w:t>KB article</w:t>
            </w:r>
          </w:p>
        </w:tc>
      </w:tr>
      <w:tr w:rsidR="00C6505B" w14:paraId="0E5D923F" w14:textId="77777777" w:rsidTr="00C6505B">
        <w:trPr>
          <w:trHeight w:val="859"/>
        </w:trPr>
        <w:tc>
          <w:tcPr>
            <w:tcW w:w="1420" w:type="dxa"/>
          </w:tcPr>
          <w:p w14:paraId="38827F06" w14:textId="776057D8" w:rsidR="00C6505B" w:rsidRDefault="00C6505B" w:rsidP="00DD770A">
            <w:r>
              <w:t>Help desk</w:t>
            </w:r>
            <w:r>
              <w:t xml:space="preserve"> Tech worker</w:t>
            </w:r>
          </w:p>
        </w:tc>
        <w:tc>
          <w:tcPr>
            <w:tcW w:w="1075" w:type="dxa"/>
          </w:tcPr>
          <w:p w14:paraId="014FD862" w14:textId="77777777" w:rsidR="00C6505B" w:rsidRDefault="00C6505B" w:rsidP="00DD770A"/>
        </w:tc>
        <w:tc>
          <w:tcPr>
            <w:tcW w:w="1252" w:type="dxa"/>
          </w:tcPr>
          <w:p w14:paraId="6F2CDADA" w14:textId="01A375C2" w:rsidR="00C6505B" w:rsidRDefault="00C6505B" w:rsidP="00DD770A">
            <w:r>
              <w:t>E</w:t>
            </w:r>
          </w:p>
        </w:tc>
        <w:tc>
          <w:tcPr>
            <w:tcW w:w="1260" w:type="dxa"/>
          </w:tcPr>
          <w:p w14:paraId="26D4C054" w14:textId="0E91118D" w:rsidR="00C6505B" w:rsidRDefault="00C6505B" w:rsidP="00DD770A">
            <w:proofErr w:type="gramStart"/>
            <w:r>
              <w:t>C,R</w:t>
            </w:r>
            <w:proofErr w:type="gramEnd"/>
            <w:r>
              <w:t>,U</w:t>
            </w:r>
          </w:p>
        </w:tc>
        <w:tc>
          <w:tcPr>
            <w:tcW w:w="1432" w:type="dxa"/>
          </w:tcPr>
          <w:p w14:paraId="4AE3215E" w14:textId="4FE52685" w:rsidR="00C6505B" w:rsidRDefault="00C6505B" w:rsidP="00DD770A">
            <w:proofErr w:type="gramStart"/>
            <w:r>
              <w:t>R,D</w:t>
            </w:r>
            <w:proofErr w:type="gramEnd"/>
            <w:r>
              <w:t>,U</w:t>
            </w:r>
          </w:p>
        </w:tc>
        <w:tc>
          <w:tcPr>
            <w:tcW w:w="1168" w:type="dxa"/>
          </w:tcPr>
          <w:p w14:paraId="0683FE99" w14:textId="5FD55734" w:rsidR="00C6505B" w:rsidRDefault="00C6505B" w:rsidP="00DD770A">
            <w:r>
              <w:t>D</w:t>
            </w:r>
          </w:p>
        </w:tc>
        <w:tc>
          <w:tcPr>
            <w:tcW w:w="1433" w:type="dxa"/>
          </w:tcPr>
          <w:p w14:paraId="10CAF932" w14:textId="77777777" w:rsidR="00C6505B" w:rsidRDefault="00C6505B" w:rsidP="00DD770A"/>
        </w:tc>
      </w:tr>
      <w:tr w:rsidR="00C6505B" w14:paraId="1ACA16EA" w14:textId="77777777" w:rsidTr="00C6505B">
        <w:trPr>
          <w:trHeight w:val="904"/>
        </w:trPr>
        <w:tc>
          <w:tcPr>
            <w:tcW w:w="1420" w:type="dxa"/>
          </w:tcPr>
          <w:p w14:paraId="36C02153" w14:textId="197DBCED" w:rsidR="00C6505B" w:rsidRDefault="00C6505B" w:rsidP="00DD770A">
            <w:r>
              <w:t>Customer</w:t>
            </w:r>
          </w:p>
        </w:tc>
        <w:tc>
          <w:tcPr>
            <w:tcW w:w="1075" w:type="dxa"/>
          </w:tcPr>
          <w:p w14:paraId="03CB4DF7" w14:textId="76E936FD" w:rsidR="00C6505B" w:rsidRDefault="00C6505B" w:rsidP="00DD770A">
            <w:r>
              <w:t>E</w:t>
            </w:r>
          </w:p>
        </w:tc>
        <w:tc>
          <w:tcPr>
            <w:tcW w:w="1252" w:type="dxa"/>
          </w:tcPr>
          <w:p w14:paraId="297AA3EB" w14:textId="77777777" w:rsidR="00C6505B" w:rsidRDefault="00C6505B" w:rsidP="00DD770A"/>
        </w:tc>
        <w:tc>
          <w:tcPr>
            <w:tcW w:w="1260" w:type="dxa"/>
          </w:tcPr>
          <w:p w14:paraId="60EF4822" w14:textId="4E8B40E2" w:rsidR="00C6505B" w:rsidRDefault="00C6505B" w:rsidP="00DD770A">
            <w:proofErr w:type="gramStart"/>
            <w:r>
              <w:t>R,U</w:t>
            </w:r>
            <w:proofErr w:type="gramEnd"/>
          </w:p>
        </w:tc>
        <w:tc>
          <w:tcPr>
            <w:tcW w:w="1432" w:type="dxa"/>
          </w:tcPr>
          <w:p w14:paraId="56AF316B" w14:textId="4F450940" w:rsidR="00C6505B" w:rsidRDefault="00C6505B" w:rsidP="00DD770A">
            <w:r>
              <w:t>R</w:t>
            </w:r>
          </w:p>
        </w:tc>
        <w:tc>
          <w:tcPr>
            <w:tcW w:w="1168" w:type="dxa"/>
          </w:tcPr>
          <w:p w14:paraId="1A07B362" w14:textId="77777777" w:rsidR="00C6505B" w:rsidRDefault="00C6505B" w:rsidP="00DD770A"/>
        </w:tc>
        <w:tc>
          <w:tcPr>
            <w:tcW w:w="1433" w:type="dxa"/>
          </w:tcPr>
          <w:p w14:paraId="34798474" w14:textId="77777777" w:rsidR="00C6505B" w:rsidRDefault="00C6505B" w:rsidP="00DD770A"/>
        </w:tc>
      </w:tr>
      <w:tr w:rsidR="00C6505B" w14:paraId="4C489E45" w14:textId="77777777" w:rsidTr="00C6505B">
        <w:trPr>
          <w:trHeight w:val="859"/>
        </w:trPr>
        <w:tc>
          <w:tcPr>
            <w:tcW w:w="1420" w:type="dxa"/>
          </w:tcPr>
          <w:p w14:paraId="55DDD896" w14:textId="675A415D" w:rsidR="00C6505B" w:rsidRDefault="00C6505B" w:rsidP="00DD770A">
            <w:r>
              <w:t>Customer Class</w:t>
            </w:r>
          </w:p>
        </w:tc>
        <w:tc>
          <w:tcPr>
            <w:tcW w:w="1075" w:type="dxa"/>
          </w:tcPr>
          <w:p w14:paraId="3ACADA91" w14:textId="77777777" w:rsidR="00C6505B" w:rsidRDefault="00C6505B" w:rsidP="00DD770A"/>
        </w:tc>
        <w:tc>
          <w:tcPr>
            <w:tcW w:w="1252" w:type="dxa"/>
          </w:tcPr>
          <w:p w14:paraId="132FD1FB" w14:textId="77777777" w:rsidR="00C6505B" w:rsidRDefault="00C6505B" w:rsidP="00DD770A"/>
        </w:tc>
        <w:tc>
          <w:tcPr>
            <w:tcW w:w="1260" w:type="dxa"/>
          </w:tcPr>
          <w:p w14:paraId="2C9753D7" w14:textId="77777777" w:rsidR="00C6505B" w:rsidRDefault="00C6505B" w:rsidP="00DD770A"/>
        </w:tc>
        <w:tc>
          <w:tcPr>
            <w:tcW w:w="1432" w:type="dxa"/>
          </w:tcPr>
          <w:p w14:paraId="447827C9" w14:textId="128BBDC8" w:rsidR="00C6505B" w:rsidRDefault="00C6505B" w:rsidP="00DD770A">
            <w:r>
              <w:t>C</w:t>
            </w:r>
          </w:p>
        </w:tc>
        <w:tc>
          <w:tcPr>
            <w:tcW w:w="1168" w:type="dxa"/>
          </w:tcPr>
          <w:p w14:paraId="509B2B33" w14:textId="77777777" w:rsidR="00C6505B" w:rsidRDefault="00C6505B" w:rsidP="00DD770A"/>
        </w:tc>
        <w:tc>
          <w:tcPr>
            <w:tcW w:w="1433" w:type="dxa"/>
          </w:tcPr>
          <w:p w14:paraId="6BD533EB" w14:textId="77777777" w:rsidR="00C6505B" w:rsidRDefault="00C6505B" w:rsidP="00DD770A"/>
        </w:tc>
      </w:tr>
      <w:tr w:rsidR="00C6505B" w14:paraId="02BAC5CC" w14:textId="77777777" w:rsidTr="00C6505B">
        <w:trPr>
          <w:trHeight w:val="859"/>
        </w:trPr>
        <w:tc>
          <w:tcPr>
            <w:tcW w:w="1420" w:type="dxa"/>
          </w:tcPr>
          <w:p w14:paraId="18EC91F6" w14:textId="3402199C" w:rsidR="00C6505B" w:rsidRDefault="00C6505B" w:rsidP="00DD770A">
            <w:r>
              <w:t>Ticket</w:t>
            </w:r>
          </w:p>
        </w:tc>
        <w:tc>
          <w:tcPr>
            <w:tcW w:w="1075" w:type="dxa"/>
          </w:tcPr>
          <w:p w14:paraId="46A85C7D" w14:textId="77777777" w:rsidR="00C6505B" w:rsidRDefault="00C6505B" w:rsidP="00DD770A"/>
        </w:tc>
        <w:tc>
          <w:tcPr>
            <w:tcW w:w="1252" w:type="dxa"/>
          </w:tcPr>
          <w:p w14:paraId="43F1043F" w14:textId="77777777" w:rsidR="00C6505B" w:rsidRDefault="00C6505B" w:rsidP="00DD770A"/>
        </w:tc>
        <w:tc>
          <w:tcPr>
            <w:tcW w:w="1260" w:type="dxa"/>
          </w:tcPr>
          <w:p w14:paraId="103CC0C1" w14:textId="77777777" w:rsidR="00C6505B" w:rsidRDefault="00C6505B" w:rsidP="00DD770A"/>
        </w:tc>
        <w:tc>
          <w:tcPr>
            <w:tcW w:w="1432" w:type="dxa"/>
          </w:tcPr>
          <w:p w14:paraId="05BB53C1" w14:textId="77777777" w:rsidR="00C6505B" w:rsidRDefault="00C6505B" w:rsidP="00DD770A"/>
        </w:tc>
        <w:tc>
          <w:tcPr>
            <w:tcW w:w="1168" w:type="dxa"/>
          </w:tcPr>
          <w:p w14:paraId="7E88C9F5" w14:textId="6BEF8BDC" w:rsidR="00C6505B" w:rsidRDefault="00C6505B" w:rsidP="00DD770A">
            <w:r>
              <w:t>C</w:t>
            </w:r>
          </w:p>
        </w:tc>
        <w:tc>
          <w:tcPr>
            <w:tcW w:w="1433" w:type="dxa"/>
          </w:tcPr>
          <w:p w14:paraId="60B8BAB5" w14:textId="167F4F78" w:rsidR="00C6505B" w:rsidRDefault="00C6505B" w:rsidP="00DD770A">
            <w:r>
              <w:t>C</w:t>
            </w:r>
          </w:p>
        </w:tc>
      </w:tr>
      <w:tr w:rsidR="00C6505B" w14:paraId="16E5C7DF" w14:textId="77777777" w:rsidTr="00C6505B">
        <w:trPr>
          <w:trHeight w:val="859"/>
        </w:trPr>
        <w:tc>
          <w:tcPr>
            <w:tcW w:w="1420" w:type="dxa"/>
          </w:tcPr>
          <w:p w14:paraId="5242C6C6" w14:textId="3B445EEC" w:rsidR="00C6505B" w:rsidRDefault="00C6505B" w:rsidP="00DD770A">
            <w:r>
              <w:t>Meeting</w:t>
            </w:r>
          </w:p>
        </w:tc>
        <w:tc>
          <w:tcPr>
            <w:tcW w:w="1075" w:type="dxa"/>
          </w:tcPr>
          <w:p w14:paraId="66D08574" w14:textId="77777777" w:rsidR="00C6505B" w:rsidRDefault="00C6505B" w:rsidP="00DD770A"/>
        </w:tc>
        <w:tc>
          <w:tcPr>
            <w:tcW w:w="1252" w:type="dxa"/>
          </w:tcPr>
          <w:p w14:paraId="689C96B8" w14:textId="77777777" w:rsidR="00C6505B" w:rsidRDefault="00C6505B" w:rsidP="00DD770A"/>
        </w:tc>
        <w:tc>
          <w:tcPr>
            <w:tcW w:w="1260" w:type="dxa"/>
          </w:tcPr>
          <w:p w14:paraId="5A4EFA0B" w14:textId="77777777" w:rsidR="00C6505B" w:rsidRDefault="00C6505B" w:rsidP="00DD770A"/>
        </w:tc>
        <w:tc>
          <w:tcPr>
            <w:tcW w:w="1432" w:type="dxa"/>
          </w:tcPr>
          <w:p w14:paraId="22DB52BD" w14:textId="77777777" w:rsidR="00C6505B" w:rsidRDefault="00C6505B" w:rsidP="00DD770A"/>
        </w:tc>
        <w:tc>
          <w:tcPr>
            <w:tcW w:w="1168" w:type="dxa"/>
          </w:tcPr>
          <w:p w14:paraId="5301CEDC" w14:textId="77777777" w:rsidR="00C6505B" w:rsidRDefault="00C6505B" w:rsidP="00DD770A"/>
        </w:tc>
        <w:tc>
          <w:tcPr>
            <w:tcW w:w="1433" w:type="dxa"/>
          </w:tcPr>
          <w:p w14:paraId="0769C297" w14:textId="77777777" w:rsidR="00C6505B" w:rsidRDefault="00C6505B" w:rsidP="00DD770A"/>
        </w:tc>
      </w:tr>
      <w:tr w:rsidR="00C6505B" w14:paraId="3396BD45" w14:textId="77777777" w:rsidTr="00C6505B">
        <w:trPr>
          <w:trHeight w:val="859"/>
        </w:trPr>
        <w:tc>
          <w:tcPr>
            <w:tcW w:w="1420" w:type="dxa"/>
          </w:tcPr>
          <w:p w14:paraId="083172EF" w14:textId="1FEDBC6D" w:rsidR="00C6505B" w:rsidRDefault="00C6505B" w:rsidP="00DD770A">
            <w:r>
              <w:t>KB article</w:t>
            </w:r>
          </w:p>
        </w:tc>
        <w:tc>
          <w:tcPr>
            <w:tcW w:w="1075" w:type="dxa"/>
          </w:tcPr>
          <w:p w14:paraId="6C12E1C9" w14:textId="77777777" w:rsidR="00C6505B" w:rsidRDefault="00C6505B" w:rsidP="00DD770A"/>
        </w:tc>
        <w:tc>
          <w:tcPr>
            <w:tcW w:w="1252" w:type="dxa"/>
          </w:tcPr>
          <w:p w14:paraId="2B6CC73E" w14:textId="77777777" w:rsidR="00C6505B" w:rsidRDefault="00C6505B" w:rsidP="00DD770A"/>
        </w:tc>
        <w:tc>
          <w:tcPr>
            <w:tcW w:w="1260" w:type="dxa"/>
          </w:tcPr>
          <w:p w14:paraId="07246CAB" w14:textId="77777777" w:rsidR="00C6505B" w:rsidRDefault="00C6505B" w:rsidP="00DD770A"/>
        </w:tc>
        <w:tc>
          <w:tcPr>
            <w:tcW w:w="1432" w:type="dxa"/>
          </w:tcPr>
          <w:p w14:paraId="1B69991E" w14:textId="77777777" w:rsidR="00C6505B" w:rsidRDefault="00C6505B" w:rsidP="00DD770A"/>
        </w:tc>
        <w:tc>
          <w:tcPr>
            <w:tcW w:w="1168" w:type="dxa"/>
          </w:tcPr>
          <w:p w14:paraId="3D23C1D4" w14:textId="77777777" w:rsidR="00C6505B" w:rsidRDefault="00C6505B" w:rsidP="00DD770A"/>
        </w:tc>
        <w:tc>
          <w:tcPr>
            <w:tcW w:w="1433" w:type="dxa"/>
          </w:tcPr>
          <w:p w14:paraId="1FCFC91F" w14:textId="77777777" w:rsidR="00C6505B" w:rsidRDefault="00C6505B" w:rsidP="00DD770A"/>
        </w:tc>
      </w:tr>
    </w:tbl>
    <w:p w14:paraId="050446A9" w14:textId="77777777" w:rsidR="00174FD4" w:rsidRDefault="00174FD4"/>
    <w:sectPr w:rsidR="00174FD4" w:rsidSect="00A2491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55EF9" w14:textId="77777777" w:rsidR="002A1F3C" w:rsidRDefault="002A1F3C" w:rsidP="00A24911">
      <w:pPr>
        <w:spacing w:after="0" w:line="240" w:lineRule="auto"/>
      </w:pPr>
      <w:r>
        <w:separator/>
      </w:r>
    </w:p>
  </w:endnote>
  <w:endnote w:type="continuationSeparator" w:id="0">
    <w:p w14:paraId="5087EE17" w14:textId="77777777" w:rsidR="002A1F3C" w:rsidRDefault="002A1F3C" w:rsidP="00A24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CD074" w14:textId="77777777" w:rsidR="002A1F3C" w:rsidRDefault="002A1F3C" w:rsidP="00A24911">
      <w:pPr>
        <w:spacing w:after="0" w:line="240" w:lineRule="auto"/>
      </w:pPr>
      <w:r>
        <w:separator/>
      </w:r>
    </w:p>
  </w:footnote>
  <w:footnote w:type="continuationSeparator" w:id="0">
    <w:p w14:paraId="0652E561" w14:textId="77777777" w:rsidR="002A1F3C" w:rsidRDefault="002A1F3C" w:rsidP="00A249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70A"/>
    <w:rsid w:val="00174FD4"/>
    <w:rsid w:val="001F38E1"/>
    <w:rsid w:val="00253812"/>
    <w:rsid w:val="00263204"/>
    <w:rsid w:val="002A1F3C"/>
    <w:rsid w:val="00370F33"/>
    <w:rsid w:val="004E1E91"/>
    <w:rsid w:val="006372FB"/>
    <w:rsid w:val="00A24911"/>
    <w:rsid w:val="00AA7AB9"/>
    <w:rsid w:val="00B473DC"/>
    <w:rsid w:val="00B54D99"/>
    <w:rsid w:val="00C6505B"/>
    <w:rsid w:val="00DD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3508E"/>
  <w15:chartTrackingRefBased/>
  <w15:docId w15:val="{DE83F508-A06E-714C-9DE5-BC99888A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9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4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4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911"/>
  </w:style>
  <w:style w:type="paragraph" w:styleId="Footer">
    <w:name w:val="footer"/>
    <w:basedOn w:val="Normal"/>
    <w:link w:val="FooterChar"/>
    <w:uiPriority w:val="99"/>
    <w:unhideWhenUsed/>
    <w:rsid w:val="00A24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ravis/Downloads/CRUDE%20Matrix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CRUDE Matrix-Template.dotx</Template>
  <TotalTime>23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Bailey </dc:creator>
  <cp:keywords/>
  <dc:description/>
  <cp:lastModifiedBy>Bailey, Travis</cp:lastModifiedBy>
  <cp:revision>1</cp:revision>
  <dcterms:created xsi:type="dcterms:W3CDTF">2026-04-07T15:09:00Z</dcterms:created>
  <dcterms:modified xsi:type="dcterms:W3CDTF">2026-04-07T18:42:00Z</dcterms:modified>
</cp:coreProperties>
</file>